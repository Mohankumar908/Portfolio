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436E5" w14:textId="77777777" w:rsidR="00B84486" w:rsidRPr="00B84486" w:rsidRDefault="00B84486" w:rsidP="00EA2625">
      <w:pPr>
        <w:pStyle w:val="Space"/>
      </w:pPr>
    </w:p>
    <w:p w14:paraId="7CFAC235" w14:textId="77777777" w:rsidR="00F247DE" w:rsidRPr="00B84486" w:rsidRDefault="008D4F66" w:rsidP="006B04B2">
      <w:pPr>
        <w:pStyle w:val="Title"/>
      </w:pPr>
      <w:r>
        <w:t>v mohan kumar</w:t>
      </w:r>
    </w:p>
    <w:p w14:paraId="3AF97559" w14:textId="77777777" w:rsidR="00B0165F" w:rsidRPr="00E5133F" w:rsidRDefault="008D4F66" w:rsidP="00E5133F">
      <w:pPr>
        <w:pStyle w:val="Subtitle"/>
      </w:pPr>
      <w:r>
        <w:t>computer science engineer</w:t>
      </w:r>
    </w:p>
    <w:p w14:paraId="0F17A82F" w14:textId="77777777" w:rsidR="00EF270B" w:rsidRDefault="008D4F66" w:rsidP="00E5133F">
      <w:r>
        <w:t>7904608866</w:t>
      </w:r>
      <w:r w:rsidR="000164ED" w:rsidRPr="000164ED">
        <w:t xml:space="preserve"> | mo</w:t>
      </w:r>
      <w:r>
        <w:t>hanvkumar8866@gmail</w:t>
      </w:r>
      <w:r w:rsidR="000164ED" w:rsidRPr="000164ED">
        <w:t xml:space="preserve">.com | </w:t>
      </w:r>
      <w:r>
        <w:t>Bangalore, Karnataka, India</w:t>
      </w:r>
      <w:r w:rsidR="000164ED" w:rsidRPr="000164ED">
        <w:t xml:space="preserve"> | </w:t>
      </w:r>
      <w:r w:rsidRPr="008D4F66">
        <w:t>www.linkedin.com/in/v-mohan-kumar-253341299</w:t>
      </w:r>
    </w:p>
    <w:p w14:paraId="199BC62E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80E818B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2F8C7921" w14:textId="77777777" w:rsidR="000164ED" w:rsidRPr="000164ED" w:rsidRDefault="000164ED" w:rsidP="000164ED">
      <w:pPr>
        <w:pStyle w:val="Heading1"/>
      </w:pPr>
      <w:r w:rsidRPr="000164ED">
        <w:t>Career Summary</w:t>
      </w:r>
    </w:p>
    <w:p w14:paraId="3B0FB357" w14:textId="77777777" w:rsidR="000164ED" w:rsidRPr="00EA2625" w:rsidRDefault="008D4F66" w:rsidP="00EA2625">
      <w:pPr>
        <w:pStyle w:val="Space"/>
      </w:pPr>
      <w:r w:rsidRPr="008D4F66">
        <w:rPr>
          <w:sz w:val="22"/>
        </w:rPr>
        <w:t xml:space="preserve">Computer Science student with strong foundations in </w:t>
      </w:r>
      <w:r w:rsidRPr="008D4F66">
        <w:rPr>
          <w:b/>
          <w:bCs/>
          <w:sz w:val="22"/>
        </w:rPr>
        <w:t>programming, data structures, and algorithms</w:t>
      </w:r>
      <w:r w:rsidRPr="008D4F66">
        <w:rPr>
          <w:sz w:val="22"/>
        </w:rPr>
        <w:t xml:space="preserve">, along with growing skills in </w:t>
      </w:r>
      <w:r w:rsidRPr="008D4F66">
        <w:rPr>
          <w:b/>
          <w:bCs/>
          <w:sz w:val="22"/>
        </w:rPr>
        <w:t>Python, Data Science, and AI/ML</w:t>
      </w:r>
      <w:r w:rsidRPr="008D4F66">
        <w:rPr>
          <w:sz w:val="22"/>
        </w:rPr>
        <w:t xml:space="preserve">. Passionate about </w:t>
      </w:r>
      <w:r w:rsidRPr="008D4F66">
        <w:rPr>
          <w:b/>
          <w:bCs/>
          <w:sz w:val="22"/>
        </w:rPr>
        <w:t>problem-solving, learning new technologies, and building practical projects</w:t>
      </w:r>
      <w:r w:rsidRPr="008D4F66">
        <w:rPr>
          <w:sz w:val="22"/>
        </w:rPr>
        <w:t>. Eager to apply technical knowledge and teamwork skills to contribute effectively in a dynamic work environment.</w:t>
      </w:r>
    </w:p>
    <w:p w14:paraId="645FEDF7" w14:textId="77777777" w:rsidR="000164ED" w:rsidRPr="000164ED" w:rsidRDefault="000164ED" w:rsidP="000164ED">
      <w:pPr>
        <w:pStyle w:val="Heading1"/>
      </w:pPr>
      <w:r w:rsidRPr="000164ED">
        <w:t>Education</w:t>
      </w:r>
      <w:r w:rsidR="008D4F66">
        <w:t xml:space="preserve"> qualification</w:t>
      </w:r>
    </w:p>
    <w:p w14:paraId="4F390302" w14:textId="77777777" w:rsidR="00541175" w:rsidRPr="00541175" w:rsidRDefault="008D4F66" w:rsidP="000164ED">
      <w:pPr>
        <w:pStyle w:val="List"/>
        <w:rPr>
          <w:b/>
          <w:bCs/>
        </w:rPr>
      </w:pPr>
      <w:r w:rsidRPr="00541175">
        <w:rPr>
          <w:b/>
          <w:bCs/>
        </w:rPr>
        <w:t xml:space="preserve">BE in Computer science and Engineering </w:t>
      </w:r>
    </w:p>
    <w:p w14:paraId="59353B3E" w14:textId="77777777" w:rsidR="000164ED" w:rsidRDefault="008D4F66" w:rsidP="000164ED">
      <w:pPr>
        <w:pStyle w:val="List"/>
      </w:pPr>
      <w:r>
        <w:t>SJB Institute of Technology</w:t>
      </w:r>
      <w:r w:rsidR="00541175">
        <w:t xml:space="preserve">, Bangalore | CGPA : 8.85 | </w:t>
      </w:r>
      <w:r w:rsidR="000164ED" w:rsidRPr="000164ED">
        <w:t>20</w:t>
      </w:r>
      <w:r>
        <w:t>23-27</w:t>
      </w:r>
    </w:p>
    <w:p w14:paraId="6A2E995B" w14:textId="77777777" w:rsidR="00541175" w:rsidRPr="00541175" w:rsidRDefault="00541175" w:rsidP="00541175">
      <w:pPr>
        <w:pStyle w:val="List"/>
        <w:rPr>
          <w:b/>
          <w:bCs/>
        </w:rPr>
      </w:pPr>
      <w:r>
        <w:rPr>
          <w:b/>
          <w:bCs/>
        </w:rPr>
        <w:t xml:space="preserve">Class XII – Pre University </w:t>
      </w:r>
      <w:r w:rsidRPr="00541175">
        <w:rPr>
          <w:b/>
          <w:bCs/>
        </w:rPr>
        <w:t xml:space="preserve"> </w:t>
      </w:r>
    </w:p>
    <w:p w14:paraId="18BE1E1D" w14:textId="77777777" w:rsidR="00541175" w:rsidRPr="000164ED" w:rsidRDefault="00541175" w:rsidP="00541175">
      <w:pPr>
        <w:pStyle w:val="List"/>
      </w:pPr>
      <w:r>
        <w:t>VBR Pre University College, Bangalore | score : 93.8 | 2023</w:t>
      </w:r>
    </w:p>
    <w:p w14:paraId="50960125" w14:textId="77777777" w:rsidR="00541175" w:rsidRPr="00541175" w:rsidRDefault="00541175" w:rsidP="00541175">
      <w:pPr>
        <w:pStyle w:val="List"/>
        <w:rPr>
          <w:b/>
          <w:bCs/>
        </w:rPr>
      </w:pPr>
      <w:r>
        <w:rPr>
          <w:b/>
          <w:bCs/>
        </w:rPr>
        <w:t>Class X – Secondary School</w:t>
      </w:r>
    </w:p>
    <w:p w14:paraId="25B6D4A4" w14:textId="77777777" w:rsidR="00541175" w:rsidRPr="000164ED" w:rsidRDefault="00541175" w:rsidP="000164ED">
      <w:pPr>
        <w:pStyle w:val="List"/>
      </w:pPr>
      <w:r>
        <w:t>Unique International School, Malur | score : 88.64 | 2021</w:t>
      </w:r>
    </w:p>
    <w:p w14:paraId="72085624" w14:textId="77777777" w:rsidR="000164ED" w:rsidRDefault="000164ED" w:rsidP="00EA2625">
      <w:pPr>
        <w:pStyle w:val="Space"/>
      </w:pPr>
    </w:p>
    <w:p w14:paraId="44DD969E" w14:textId="77777777" w:rsidR="000164ED" w:rsidRPr="00491853" w:rsidRDefault="000164ED" w:rsidP="00491853">
      <w:pPr>
        <w:pStyle w:val="Heading1"/>
      </w:pPr>
      <w:r w:rsidRPr="00491853">
        <w:t>Technical Skills</w:t>
      </w:r>
    </w:p>
    <w:p w14:paraId="03E808D7" w14:textId="11DA1A23" w:rsidR="000164ED" w:rsidRDefault="00A41031" w:rsidP="00EE1630">
      <w:pPr>
        <w:rPr>
          <w:sz w:val="24"/>
          <w:szCs w:val="24"/>
        </w:rPr>
      </w:pPr>
      <w:r w:rsidRPr="009E6542">
        <w:rPr>
          <w:b/>
          <w:bCs/>
          <w:sz w:val="24"/>
          <w:szCs w:val="24"/>
        </w:rPr>
        <w:t>Programming Languages:</w:t>
      </w:r>
      <w:r w:rsidRPr="009E6542">
        <w:rPr>
          <w:sz w:val="24"/>
          <w:szCs w:val="24"/>
        </w:rPr>
        <w:t xml:space="preserve"> C, C++, Java, Python</w:t>
      </w:r>
    </w:p>
    <w:p w14:paraId="7EC79781" w14:textId="06E89F4B" w:rsidR="000F1436" w:rsidRPr="000F1436" w:rsidRDefault="000F1436" w:rsidP="000F1436">
      <w:pPr>
        <w:rPr>
          <w:sz w:val="24"/>
          <w:szCs w:val="24"/>
        </w:rPr>
      </w:pPr>
      <w:r w:rsidRPr="000F1436">
        <w:rPr>
          <w:b/>
          <w:bCs/>
          <w:sz w:val="24"/>
          <w:szCs w:val="24"/>
        </w:rPr>
        <w:t>Web Technologies:</w:t>
      </w:r>
      <w:r w:rsidRPr="000F1436">
        <w:rPr>
          <w:sz w:val="24"/>
          <w:szCs w:val="24"/>
        </w:rPr>
        <w:t xml:space="preserve"> HTML, CSS, JavaScript, </w:t>
      </w:r>
      <w:r w:rsidR="007E5349">
        <w:rPr>
          <w:sz w:val="24"/>
          <w:szCs w:val="24"/>
        </w:rPr>
        <w:t>Django</w:t>
      </w:r>
    </w:p>
    <w:p w14:paraId="0C682148" w14:textId="65474BC4" w:rsidR="000F1436" w:rsidRPr="009E6542" w:rsidRDefault="000F1436" w:rsidP="00EE1630">
      <w:pPr>
        <w:rPr>
          <w:sz w:val="24"/>
          <w:szCs w:val="24"/>
        </w:rPr>
      </w:pPr>
      <w:r w:rsidRPr="000F1436">
        <w:rPr>
          <w:b/>
          <w:bCs/>
          <w:sz w:val="24"/>
          <w:szCs w:val="24"/>
        </w:rPr>
        <w:t>Databases:</w:t>
      </w:r>
      <w:r w:rsidRPr="000F1436">
        <w:rPr>
          <w:sz w:val="24"/>
          <w:szCs w:val="24"/>
        </w:rPr>
        <w:t xml:space="preserve"> MySQL</w:t>
      </w:r>
      <w:r>
        <w:rPr>
          <w:sz w:val="24"/>
          <w:szCs w:val="24"/>
        </w:rPr>
        <w:t>, SQL Plus</w:t>
      </w:r>
    </w:p>
    <w:p w14:paraId="5AD2F9C4" w14:textId="6AC4CBA3" w:rsidR="009E6542" w:rsidRPr="009E6542" w:rsidRDefault="009E6542" w:rsidP="009E6542">
      <w:pPr>
        <w:rPr>
          <w:sz w:val="24"/>
          <w:szCs w:val="24"/>
        </w:rPr>
      </w:pPr>
      <w:r w:rsidRPr="009E6542">
        <w:rPr>
          <w:b/>
          <w:bCs/>
          <w:sz w:val="24"/>
          <w:szCs w:val="24"/>
        </w:rPr>
        <w:t>Tools &amp; Platforms:</w:t>
      </w:r>
      <w:r w:rsidRPr="009E6542">
        <w:rPr>
          <w:sz w:val="24"/>
          <w:szCs w:val="24"/>
        </w:rPr>
        <w:t xml:space="preserve"> Git, GitHub, VS Code, Eclipse, Jupyter Notebook</w:t>
      </w:r>
    </w:p>
    <w:p w14:paraId="5B3AE3D3" w14:textId="1AC51A96" w:rsidR="009E6542" w:rsidRPr="009E6542" w:rsidRDefault="009E6542" w:rsidP="009E6542">
      <w:pPr>
        <w:rPr>
          <w:sz w:val="24"/>
          <w:szCs w:val="24"/>
        </w:rPr>
      </w:pPr>
      <w:r w:rsidRPr="009E6542">
        <w:rPr>
          <w:b/>
          <w:bCs/>
          <w:sz w:val="24"/>
          <w:szCs w:val="24"/>
        </w:rPr>
        <w:t>Data Science &amp; ML:</w:t>
      </w:r>
      <w:r w:rsidRPr="009E6542">
        <w:rPr>
          <w:sz w:val="24"/>
          <w:szCs w:val="24"/>
        </w:rPr>
        <w:t xml:space="preserve"> Pandas, NumPy, Scikit-learn, Matplotlib</w:t>
      </w:r>
    </w:p>
    <w:p w14:paraId="77A7C09F" w14:textId="77777777" w:rsidR="000164ED" w:rsidRPr="000164ED" w:rsidRDefault="000164ED" w:rsidP="00EA2625">
      <w:pPr>
        <w:pStyle w:val="Space"/>
      </w:pPr>
    </w:p>
    <w:p w14:paraId="79958D84" w14:textId="47920F68" w:rsidR="000164ED" w:rsidRPr="00EA2625" w:rsidRDefault="007E5349" w:rsidP="00EA2625">
      <w:pPr>
        <w:pStyle w:val="Heading1"/>
      </w:pPr>
      <w:r>
        <w:t>projects</w:t>
      </w:r>
    </w:p>
    <w:p w14:paraId="79630799" w14:textId="59B6ABF6" w:rsidR="000164ED" w:rsidRPr="000164ED" w:rsidRDefault="00AD2D2B" w:rsidP="000164ED">
      <w:pPr>
        <w:pStyle w:val="List"/>
      </w:pPr>
      <w:r w:rsidRPr="00AD2D2B">
        <w:rPr>
          <w:b/>
          <w:iCs/>
        </w:rPr>
        <w:t>Parking Management System | 202</w:t>
      </w:r>
      <w:r w:rsidR="003763A8">
        <w:rPr>
          <w:b/>
          <w:iCs/>
        </w:rPr>
        <w:t>5</w:t>
      </w:r>
      <w:r w:rsidR="000164ED" w:rsidRPr="000164ED">
        <w:tab/>
      </w:r>
    </w:p>
    <w:p w14:paraId="0247A8E0" w14:textId="1F53976B" w:rsidR="00EA1479" w:rsidRDefault="00EA1479" w:rsidP="008669A1">
      <w:pPr>
        <w:pStyle w:val="ListBullet"/>
        <w:numPr>
          <w:ilvl w:val="0"/>
          <w:numId w:val="8"/>
        </w:numPr>
        <w:rPr>
          <w:sz w:val="24"/>
          <w:szCs w:val="24"/>
        </w:rPr>
      </w:pPr>
      <w:r w:rsidRPr="00EA1479">
        <w:rPr>
          <w:sz w:val="24"/>
          <w:szCs w:val="24"/>
        </w:rPr>
        <w:t>Built a Parking Management System using Django REST Framework with a responsive HTML/CSS/JS frontend.</w:t>
      </w:r>
    </w:p>
    <w:p w14:paraId="4E8384ED" w14:textId="3470F34B" w:rsidR="008669A1" w:rsidRDefault="008669A1" w:rsidP="008669A1">
      <w:pPr>
        <w:pStyle w:val="ListBullet"/>
        <w:numPr>
          <w:ilvl w:val="0"/>
          <w:numId w:val="8"/>
        </w:numPr>
        <w:rPr>
          <w:sz w:val="24"/>
          <w:szCs w:val="24"/>
        </w:rPr>
      </w:pPr>
      <w:r w:rsidRPr="008669A1">
        <w:rPr>
          <w:sz w:val="24"/>
          <w:szCs w:val="24"/>
        </w:rPr>
        <w:t>Implemented APIs for slot tracking, vehicle logs, and user/admin authentication.</w:t>
      </w:r>
    </w:p>
    <w:p w14:paraId="27134575" w14:textId="4C94E1B3" w:rsidR="008669A1" w:rsidRDefault="008669A1" w:rsidP="008669A1">
      <w:pPr>
        <w:pStyle w:val="ListBullet"/>
        <w:numPr>
          <w:ilvl w:val="0"/>
          <w:numId w:val="8"/>
        </w:numPr>
        <w:rPr>
          <w:sz w:val="24"/>
          <w:szCs w:val="24"/>
        </w:rPr>
      </w:pPr>
      <w:r w:rsidRPr="008669A1">
        <w:rPr>
          <w:sz w:val="24"/>
          <w:szCs w:val="24"/>
        </w:rPr>
        <w:t>Enabled real-time parking updates and efficient dashboard-based management.</w:t>
      </w:r>
    </w:p>
    <w:p w14:paraId="343A6C2F" w14:textId="62CA1C95" w:rsidR="000164ED" w:rsidRDefault="003763A8" w:rsidP="001D7601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3763A8">
        <w:rPr>
          <w:b/>
          <w:bCs/>
          <w:sz w:val="24"/>
          <w:szCs w:val="24"/>
        </w:rPr>
        <w:t>IoT-Based Smart Hydroponic Farming System | 202</w:t>
      </w:r>
      <w:r w:rsidR="008669A1">
        <w:rPr>
          <w:b/>
          <w:bCs/>
          <w:sz w:val="24"/>
          <w:szCs w:val="24"/>
        </w:rPr>
        <w:t>5</w:t>
      </w:r>
    </w:p>
    <w:p w14:paraId="3F072855" w14:textId="62FFABDE" w:rsidR="003763A8" w:rsidRPr="00136484" w:rsidRDefault="00136484" w:rsidP="00136484">
      <w:pPr>
        <w:pStyle w:val="ListBullet"/>
        <w:numPr>
          <w:ilvl w:val="0"/>
          <w:numId w:val="7"/>
        </w:numPr>
        <w:rPr>
          <w:sz w:val="24"/>
          <w:szCs w:val="24"/>
        </w:rPr>
      </w:pPr>
      <w:r w:rsidRPr="00136484">
        <w:rPr>
          <w:sz w:val="24"/>
          <w:szCs w:val="24"/>
        </w:rPr>
        <w:t>Developed an IoT-enabled hydroponic farming system using ESP32 and Blynk IoT.</w:t>
      </w:r>
    </w:p>
    <w:p w14:paraId="0090DE47" w14:textId="2FC44441" w:rsidR="00136484" w:rsidRDefault="00136484" w:rsidP="00136484">
      <w:pPr>
        <w:pStyle w:val="ListBullet"/>
        <w:numPr>
          <w:ilvl w:val="0"/>
          <w:numId w:val="7"/>
        </w:numPr>
        <w:rPr>
          <w:sz w:val="24"/>
          <w:szCs w:val="24"/>
        </w:rPr>
      </w:pPr>
      <w:r w:rsidRPr="00136484">
        <w:rPr>
          <w:sz w:val="24"/>
          <w:szCs w:val="24"/>
        </w:rPr>
        <w:t>Monitored temperature, humidity, and water levels with automated pump and light control.</w:t>
      </w:r>
    </w:p>
    <w:p w14:paraId="36CB3A1D" w14:textId="13CC2FC1" w:rsidR="00136484" w:rsidRPr="00136484" w:rsidRDefault="00136484" w:rsidP="00136484">
      <w:pPr>
        <w:pStyle w:val="ListBullet"/>
        <w:numPr>
          <w:ilvl w:val="0"/>
          <w:numId w:val="7"/>
        </w:numPr>
        <w:rPr>
          <w:sz w:val="24"/>
          <w:szCs w:val="24"/>
        </w:rPr>
      </w:pPr>
      <w:r w:rsidRPr="00136484">
        <w:rPr>
          <w:sz w:val="24"/>
          <w:szCs w:val="24"/>
        </w:rPr>
        <w:t>Built a real-time dashboard for remote monitoring and farm automation.</w:t>
      </w:r>
    </w:p>
    <w:p w14:paraId="405508A3" w14:textId="77777777" w:rsidR="000164ED" w:rsidRPr="00EE1630" w:rsidRDefault="000164ED" w:rsidP="00EE1630">
      <w:pPr>
        <w:pStyle w:val="Space"/>
      </w:pPr>
    </w:p>
    <w:p w14:paraId="41BF42D3" w14:textId="77777777" w:rsidR="000164ED" w:rsidRPr="00EE1630" w:rsidRDefault="000164ED" w:rsidP="00EE1630">
      <w:pPr>
        <w:pStyle w:val="Space"/>
      </w:pPr>
    </w:p>
    <w:p w14:paraId="61736873" w14:textId="20D2A861" w:rsidR="000164ED" w:rsidRPr="00EA2625" w:rsidRDefault="000C54B4" w:rsidP="00EA2625">
      <w:pPr>
        <w:pStyle w:val="Heading1"/>
      </w:pPr>
      <w:r>
        <w:t>certifications</w:t>
      </w:r>
    </w:p>
    <w:p w14:paraId="5CC3BC97" w14:textId="7BC7CE04" w:rsidR="008669A1" w:rsidRDefault="008669A1" w:rsidP="00D74B3D">
      <w:pPr>
        <w:pStyle w:val="List"/>
      </w:pPr>
      <w:r w:rsidRPr="00D74B3D">
        <w:t xml:space="preserve">Intro to </w:t>
      </w:r>
      <w:r>
        <w:t>Deep</w:t>
      </w:r>
      <w:r w:rsidRPr="00D74B3D">
        <w:t xml:space="preserve"> Learning | Kaggle | Online | 2025</w:t>
      </w:r>
    </w:p>
    <w:p w14:paraId="3780508C" w14:textId="7EB765A7" w:rsidR="00D74B3D" w:rsidRPr="00D74B3D" w:rsidRDefault="00D74B3D" w:rsidP="00D74B3D">
      <w:pPr>
        <w:pStyle w:val="List"/>
      </w:pPr>
      <w:r w:rsidRPr="00D74B3D">
        <w:t>Intro to Machine Learning | Kaggle | Online | 2025</w:t>
      </w:r>
    </w:p>
    <w:p w14:paraId="509ECE72" w14:textId="77777777" w:rsidR="00D74B3D" w:rsidRPr="00D74B3D" w:rsidRDefault="00D74B3D" w:rsidP="00E453F2">
      <w:pPr>
        <w:pStyle w:val="List"/>
      </w:pPr>
      <w:r w:rsidRPr="00D74B3D">
        <w:t>Data Science Internship | SkillCraft Technology | Remote | Jun–Jul 2025</w:t>
      </w:r>
    </w:p>
    <w:p w14:paraId="7762BF1B" w14:textId="77777777" w:rsidR="00D74B3D" w:rsidRPr="00D74B3D" w:rsidRDefault="00D74B3D" w:rsidP="00E453F2">
      <w:pPr>
        <w:pStyle w:val="List"/>
      </w:pPr>
      <w:r w:rsidRPr="00D74B3D">
        <w:t>Python (Basic) Certificate | HackerRank | Online | Apr 2025</w:t>
      </w:r>
    </w:p>
    <w:sectPr w:rsidR="00D74B3D" w:rsidRPr="00D74B3D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4707" w14:textId="77777777" w:rsidR="002B3F2C" w:rsidRDefault="002B3F2C" w:rsidP="00EF270B">
      <w:pPr>
        <w:spacing w:line="240" w:lineRule="auto"/>
      </w:pPr>
      <w:r>
        <w:separator/>
      </w:r>
    </w:p>
  </w:endnote>
  <w:endnote w:type="continuationSeparator" w:id="0">
    <w:p w14:paraId="6F542857" w14:textId="77777777" w:rsidR="002B3F2C" w:rsidRDefault="002B3F2C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B7DE" w14:textId="77777777" w:rsidR="002B3F2C" w:rsidRDefault="002B3F2C" w:rsidP="00EF270B">
      <w:pPr>
        <w:spacing w:line="240" w:lineRule="auto"/>
      </w:pPr>
      <w:r>
        <w:separator/>
      </w:r>
    </w:p>
  </w:footnote>
  <w:footnote w:type="continuationSeparator" w:id="0">
    <w:p w14:paraId="6E2E89B6" w14:textId="77777777" w:rsidR="002B3F2C" w:rsidRDefault="002B3F2C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B06FB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A4F6BA2"/>
    <w:multiLevelType w:val="hybridMultilevel"/>
    <w:tmpl w:val="091C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B4A2D"/>
    <w:multiLevelType w:val="multilevel"/>
    <w:tmpl w:val="ABE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D4222"/>
    <w:multiLevelType w:val="hybridMultilevel"/>
    <w:tmpl w:val="C60E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7"/>
  </w:num>
  <w:num w:numId="3" w16cid:durableId="1145048583">
    <w:abstractNumId w:val="2"/>
  </w:num>
  <w:num w:numId="4" w16cid:durableId="428891247">
    <w:abstractNumId w:val="4"/>
  </w:num>
  <w:num w:numId="5" w16cid:durableId="1991596441">
    <w:abstractNumId w:val="0"/>
  </w:num>
  <w:num w:numId="6" w16cid:durableId="728191289">
    <w:abstractNumId w:val="5"/>
  </w:num>
  <w:num w:numId="7" w16cid:durableId="447701062">
    <w:abstractNumId w:val="3"/>
  </w:num>
  <w:num w:numId="8" w16cid:durableId="21032116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F66"/>
    <w:rsid w:val="000164ED"/>
    <w:rsid w:val="00036F36"/>
    <w:rsid w:val="000429E8"/>
    <w:rsid w:val="000C54B4"/>
    <w:rsid w:val="000E4322"/>
    <w:rsid w:val="000E5B62"/>
    <w:rsid w:val="000F1436"/>
    <w:rsid w:val="00136484"/>
    <w:rsid w:val="00163A4D"/>
    <w:rsid w:val="001D7601"/>
    <w:rsid w:val="001E18D2"/>
    <w:rsid w:val="00224CF9"/>
    <w:rsid w:val="00257458"/>
    <w:rsid w:val="00257731"/>
    <w:rsid w:val="002B3F2C"/>
    <w:rsid w:val="002B4732"/>
    <w:rsid w:val="00311408"/>
    <w:rsid w:val="00336B0F"/>
    <w:rsid w:val="00353109"/>
    <w:rsid w:val="003763A8"/>
    <w:rsid w:val="003B7AE8"/>
    <w:rsid w:val="003D26C7"/>
    <w:rsid w:val="004306FB"/>
    <w:rsid w:val="00463114"/>
    <w:rsid w:val="00475B42"/>
    <w:rsid w:val="0048632A"/>
    <w:rsid w:val="00491853"/>
    <w:rsid w:val="004E783F"/>
    <w:rsid w:val="004F5FAC"/>
    <w:rsid w:val="005111D0"/>
    <w:rsid w:val="00541175"/>
    <w:rsid w:val="005718FB"/>
    <w:rsid w:val="005933EA"/>
    <w:rsid w:val="005F2437"/>
    <w:rsid w:val="00657E77"/>
    <w:rsid w:val="00663949"/>
    <w:rsid w:val="006A4D2F"/>
    <w:rsid w:val="006B04B2"/>
    <w:rsid w:val="006C0F34"/>
    <w:rsid w:val="006C5083"/>
    <w:rsid w:val="006E7E6D"/>
    <w:rsid w:val="007206DE"/>
    <w:rsid w:val="00797E49"/>
    <w:rsid w:val="007B4308"/>
    <w:rsid w:val="007C3490"/>
    <w:rsid w:val="007D6B67"/>
    <w:rsid w:val="007E5349"/>
    <w:rsid w:val="007F4E96"/>
    <w:rsid w:val="008669A1"/>
    <w:rsid w:val="008C57C3"/>
    <w:rsid w:val="008D4F66"/>
    <w:rsid w:val="009B28A1"/>
    <w:rsid w:val="009E6542"/>
    <w:rsid w:val="00A03370"/>
    <w:rsid w:val="00A41031"/>
    <w:rsid w:val="00AD2D2B"/>
    <w:rsid w:val="00AF2A9F"/>
    <w:rsid w:val="00B0165F"/>
    <w:rsid w:val="00B80FFE"/>
    <w:rsid w:val="00B8250D"/>
    <w:rsid w:val="00B84486"/>
    <w:rsid w:val="00BE1752"/>
    <w:rsid w:val="00C4642B"/>
    <w:rsid w:val="00D30150"/>
    <w:rsid w:val="00D31730"/>
    <w:rsid w:val="00D62833"/>
    <w:rsid w:val="00D74B3D"/>
    <w:rsid w:val="00D920AB"/>
    <w:rsid w:val="00DD53B4"/>
    <w:rsid w:val="00DE776D"/>
    <w:rsid w:val="00E17A6C"/>
    <w:rsid w:val="00E3298B"/>
    <w:rsid w:val="00E453F2"/>
    <w:rsid w:val="00E5133F"/>
    <w:rsid w:val="00E724A0"/>
    <w:rsid w:val="00E95B46"/>
    <w:rsid w:val="00EA1479"/>
    <w:rsid w:val="00EA2625"/>
    <w:rsid w:val="00EB3F0C"/>
    <w:rsid w:val="00ED3713"/>
    <w:rsid w:val="00EE1630"/>
    <w:rsid w:val="00EF270B"/>
    <w:rsid w:val="00F157DA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BB0C"/>
  <w15:chartTrackingRefBased/>
  <w15:docId w15:val="{516B9F3A-9008-4A7C-AB1B-DABD97FAB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%20MOHAN%20KUMAR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56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MOHAN KUMAR</dc:creator>
  <cp:keywords/>
  <dc:description/>
  <cp:lastModifiedBy>V Mohan kumar</cp:lastModifiedBy>
  <cp:revision>22</cp:revision>
  <dcterms:created xsi:type="dcterms:W3CDTF">2025-08-25T17:14:00Z</dcterms:created>
  <dcterms:modified xsi:type="dcterms:W3CDTF">2025-12-05T13:52:00Z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